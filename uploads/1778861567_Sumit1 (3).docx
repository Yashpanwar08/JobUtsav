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1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764"/>
        <w:gridCol w:w="753"/>
        <w:gridCol w:w="6764"/>
      </w:tblGrid>
      <w:tr w:rsidR="001B2ABD" w14:paraId="1EC102F9" w14:textId="77777777" w:rsidTr="001961FE">
        <w:trPr>
          <w:trHeight w:val="4353"/>
        </w:trPr>
        <w:tc>
          <w:tcPr>
            <w:tcW w:w="3764" w:type="dxa"/>
            <w:vAlign w:val="bottom"/>
          </w:tcPr>
          <w:p w14:paraId="41FD93C9" w14:textId="77777777" w:rsidR="001B2ABD" w:rsidRDefault="001961FE" w:rsidP="001961FE">
            <w:pPr>
              <w:tabs>
                <w:tab w:val="left" w:pos="990"/>
              </w:tabs>
            </w:pPr>
            <w:r>
              <w:rPr>
                <w:noProof/>
                <w:lang w:eastAsia="en-US"/>
              </w:rPr>
              <w:drawing>
                <wp:inline distT="0" distB="0" distL="0" distR="0" wp14:anchorId="1A6D70FF" wp14:editId="73949850">
                  <wp:extent cx="1925047" cy="2288818"/>
                  <wp:effectExtent l="95250" t="76200" r="75565" b="102616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47" r="79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5047" cy="2288818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" w:type="dxa"/>
          </w:tcPr>
          <w:p w14:paraId="381B5705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764" w:type="dxa"/>
            <w:vAlign w:val="bottom"/>
          </w:tcPr>
          <w:p w14:paraId="0BE61BDC" w14:textId="77777777" w:rsidR="00DC063B" w:rsidRDefault="00DC063B" w:rsidP="00FD5131">
            <w:pPr>
              <w:pStyle w:val="Title"/>
            </w:pPr>
            <w:r>
              <w:t>Sumit</w:t>
            </w:r>
            <w:r w:rsidR="00736A61">
              <w:t xml:space="preserve"> </w:t>
            </w:r>
          </w:p>
          <w:p w14:paraId="15C76D83" w14:textId="77777777" w:rsidR="001B2ABD" w:rsidRDefault="00736A61" w:rsidP="00FD5131">
            <w:pPr>
              <w:pStyle w:val="Title"/>
            </w:pPr>
            <w:r>
              <w:t>kum</w:t>
            </w:r>
            <w:r w:rsidR="00EB1B48">
              <w:t>a</w:t>
            </w:r>
            <w:r>
              <w:t>R</w:t>
            </w:r>
          </w:p>
        </w:tc>
      </w:tr>
      <w:tr w:rsidR="001B2ABD" w14:paraId="568CDDAE" w14:textId="77777777" w:rsidTr="001961FE">
        <w:trPr>
          <w:trHeight w:val="8615"/>
        </w:trPr>
        <w:tc>
          <w:tcPr>
            <w:tcW w:w="3764" w:type="dxa"/>
          </w:tcPr>
          <w:sdt>
            <w:sdtPr>
              <w:id w:val="-1711873194"/>
              <w:placeholder>
                <w:docPart w:val="EEBB8655AE694C30AA1F3CDB9A821F7E"/>
              </w:placeholder>
              <w:temporary/>
              <w:showingPlcHdr/>
            </w:sdtPr>
            <w:sdtContent>
              <w:p w14:paraId="6D9BCFC3" w14:textId="77777777" w:rsidR="00EB1B48" w:rsidRDefault="00036450" w:rsidP="00FD5131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0D7E6CB8" w14:textId="77777777" w:rsidR="00FD5131" w:rsidRPr="00FD5131" w:rsidRDefault="00AF4630" w:rsidP="00FD5131">
            <w:pPr>
              <w:rPr>
                <w:sz w:val="20"/>
              </w:rPr>
            </w:pPr>
            <w:r>
              <w:rPr>
                <w:sz w:val="20"/>
              </w:rPr>
              <w:t>Java</w:t>
            </w:r>
            <w:r w:rsidR="00FD5131" w:rsidRPr="00FD5131">
              <w:rPr>
                <w:sz w:val="20"/>
              </w:rPr>
              <w:t xml:space="preserve"> Developer</w:t>
            </w:r>
          </w:p>
          <w:p w14:paraId="461D9281" w14:textId="77777777" w:rsidR="00036450" w:rsidRPr="00CB0055" w:rsidRDefault="00D66038" w:rsidP="00CB0055">
            <w:pPr>
              <w:pStyle w:val="Heading3"/>
            </w:pPr>
            <w:r>
              <w:t>Personal informARION</w:t>
            </w:r>
          </w:p>
          <w:sdt>
            <w:sdtPr>
              <w:id w:val="1111563247"/>
              <w:placeholder>
                <w:docPart w:val="AB7B3BB88F274475818204F216CBF9CC"/>
              </w:placeholder>
              <w:temporary/>
              <w:showingPlcHdr/>
            </w:sdtPr>
            <w:sdtContent>
              <w:p w14:paraId="778A3986" w14:textId="77777777" w:rsidR="004D3011" w:rsidRDefault="004D3011" w:rsidP="004D3011">
                <w:r w:rsidRPr="004D3011">
                  <w:t>PHONE:</w:t>
                </w:r>
              </w:p>
            </w:sdtContent>
          </w:sdt>
          <w:p w14:paraId="0CCDC1A5" w14:textId="77777777" w:rsidR="004D3011" w:rsidRDefault="00DC063B" w:rsidP="004D3011">
            <w:r>
              <w:t>8057829648</w:t>
            </w:r>
          </w:p>
          <w:p w14:paraId="4C8A8313" w14:textId="77777777" w:rsidR="004D3011" w:rsidRDefault="004D3011" w:rsidP="004D3011"/>
          <w:sdt>
            <w:sdtPr>
              <w:id w:val="-240260293"/>
              <w:placeholder>
                <w:docPart w:val="41DE6A8F60EB4D2685099B05E5E1E52B"/>
              </w:placeholder>
              <w:temporary/>
              <w:showingPlcHdr/>
            </w:sdtPr>
            <w:sdtContent>
              <w:p w14:paraId="78D34937" w14:textId="77777777" w:rsidR="004D3011" w:rsidRDefault="004D3011" w:rsidP="004D3011">
                <w:r w:rsidRPr="004D3011">
                  <w:t>EMAIL:</w:t>
                </w:r>
              </w:p>
            </w:sdtContent>
          </w:sdt>
          <w:p w14:paraId="5CACB099" w14:textId="77777777" w:rsidR="00036450" w:rsidRDefault="00DC063B" w:rsidP="004D3011">
            <w:r>
              <w:t>Sumitkumar805782</w:t>
            </w:r>
            <w:hyperlink r:id="rId7" w:history="1">
              <w:r w:rsidR="00D66038" w:rsidRPr="00632E54">
                <w:rPr>
                  <w:rStyle w:val="Hyperlink"/>
                </w:rPr>
                <w:t>@gmail.com</w:t>
              </w:r>
            </w:hyperlink>
          </w:p>
          <w:p w14:paraId="67FFD3E4" w14:textId="77777777" w:rsidR="00D66038" w:rsidRDefault="00D66038" w:rsidP="004D3011"/>
          <w:p w14:paraId="5C70CAC3" w14:textId="77777777" w:rsidR="00D66038" w:rsidRDefault="00D66038" w:rsidP="004D3011">
            <w:r>
              <w:t>Address:</w:t>
            </w:r>
          </w:p>
          <w:p w14:paraId="6E1F7B1F" w14:textId="3EC43C93" w:rsidR="00D66038" w:rsidRDefault="00A21510" w:rsidP="004D3011">
            <w:r>
              <w:t xml:space="preserve"> Vill</w:t>
            </w:r>
            <w:r w:rsidR="009F2EE9">
              <w:t>-</w:t>
            </w:r>
            <w:proofErr w:type="spellStart"/>
            <w:r w:rsidR="009F2EE9">
              <w:t>Khushalpur</w:t>
            </w:r>
            <w:proofErr w:type="spellEnd"/>
            <w:r w:rsidR="009F2EE9">
              <w:t xml:space="preserve"> Deevan Singh</w:t>
            </w:r>
            <w:r w:rsidR="00DC063B">
              <w:t xml:space="preserve"> , Nagina</w:t>
            </w:r>
          </w:p>
          <w:p w14:paraId="48C33DC3" w14:textId="77777777" w:rsidR="00D66038" w:rsidRDefault="00D66038" w:rsidP="004D3011">
            <w:r>
              <w:t xml:space="preserve">  Dist Bijnor. Pin-code 2467</w:t>
            </w:r>
            <w:r w:rsidR="00DC063B">
              <w:t>62</w:t>
            </w:r>
          </w:p>
          <w:p w14:paraId="05253218" w14:textId="77777777" w:rsidR="00D66038" w:rsidRDefault="00D66038" w:rsidP="004D3011"/>
          <w:p w14:paraId="7EFF646F" w14:textId="77777777" w:rsidR="00D66038" w:rsidRDefault="00D66038" w:rsidP="004D3011">
            <w:r>
              <w:t>Date of Birth:</w:t>
            </w:r>
          </w:p>
          <w:p w14:paraId="26BCEC7D" w14:textId="77777777" w:rsidR="00D66038" w:rsidRPr="00D66038" w:rsidRDefault="00DC063B" w:rsidP="004D3011">
            <w:pPr>
              <w:rPr>
                <w:rStyle w:val="Hyperlink"/>
                <w:color w:val="auto"/>
                <w:u w:val="none"/>
              </w:rPr>
            </w:pPr>
            <w:r>
              <w:t>02</w:t>
            </w:r>
            <w:r w:rsidR="00D66038">
              <w:t>-</w:t>
            </w:r>
            <w:r>
              <w:t>feb</w:t>
            </w:r>
            <w:r w:rsidR="00D66038">
              <w:t>-2000</w:t>
            </w:r>
          </w:p>
          <w:sdt>
            <w:sdtPr>
              <w:id w:val="-1444214663"/>
              <w:placeholder>
                <w:docPart w:val="991CA8488A494F609884C75B24409470"/>
              </w:placeholder>
              <w:temporary/>
              <w:showingPlcHdr/>
            </w:sdtPr>
            <w:sdtContent>
              <w:p w14:paraId="38C93C1F" w14:textId="77777777" w:rsidR="004D3011" w:rsidRPr="00CB0055" w:rsidRDefault="00CB0055" w:rsidP="00CB0055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1B143A65" w14:textId="77777777" w:rsidR="004D3011" w:rsidRDefault="00D753FF" w:rsidP="004D3011">
            <w:r>
              <w:t>Listening Music</w:t>
            </w:r>
          </w:p>
          <w:p w14:paraId="7210F2F4" w14:textId="77777777" w:rsidR="004D3011" w:rsidRDefault="00CD074F" w:rsidP="004D3011">
            <w:r>
              <w:t>Volleyball</w:t>
            </w:r>
          </w:p>
          <w:p w14:paraId="0F4578AC" w14:textId="77777777" w:rsidR="00D66038" w:rsidRPr="00D66038" w:rsidRDefault="00D66038" w:rsidP="00D66038">
            <w:pPr>
              <w:pStyle w:val="Heading3"/>
            </w:pPr>
          </w:p>
          <w:p w14:paraId="7733260A" w14:textId="77777777" w:rsidR="004D3011" w:rsidRPr="004D3011" w:rsidRDefault="004D3011" w:rsidP="00D753FF"/>
        </w:tc>
        <w:tc>
          <w:tcPr>
            <w:tcW w:w="753" w:type="dxa"/>
          </w:tcPr>
          <w:p w14:paraId="00473962" w14:textId="77777777" w:rsidR="001B2ABD" w:rsidRDefault="001B2ABD" w:rsidP="000C45FF">
            <w:pPr>
              <w:tabs>
                <w:tab w:val="left" w:pos="990"/>
              </w:tabs>
            </w:pPr>
          </w:p>
        </w:tc>
        <w:tc>
          <w:tcPr>
            <w:tcW w:w="6764" w:type="dxa"/>
          </w:tcPr>
          <w:sdt>
            <w:sdtPr>
              <w:id w:val="1049110328"/>
              <w:placeholder>
                <w:docPart w:val="73C6C124D6254E9ABDCD2C25D9E484F9"/>
              </w:placeholder>
              <w:temporary/>
              <w:showingPlcHdr/>
            </w:sdtPr>
            <w:sdtContent>
              <w:p w14:paraId="47711FDF" w14:textId="77777777" w:rsidR="001B2ABD" w:rsidRDefault="00E25A26" w:rsidP="00036450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59E07B7D" w14:textId="77777777" w:rsidR="002169CE" w:rsidRDefault="002169CE" w:rsidP="00B359E4">
            <w:pPr>
              <w:pStyle w:val="Heading4"/>
            </w:pPr>
            <w:r>
              <w:t>[Vivek college Bijnor]</w:t>
            </w:r>
          </w:p>
          <w:p w14:paraId="13EE4B98" w14:textId="77777777" w:rsidR="002169CE" w:rsidRPr="002169CE" w:rsidRDefault="002169CE" w:rsidP="002169CE">
            <w:r>
              <w:t>[2019]-</w:t>
            </w:r>
            <w:r w:rsidR="00375B03">
              <w:t>[</w:t>
            </w:r>
            <w:r w:rsidR="00DC063B">
              <w:t>2022</w:t>
            </w:r>
            <w:r w:rsidR="00375B03">
              <w:t>]</w:t>
            </w:r>
          </w:p>
          <w:p w14:paraId="37D6D040" w14:textId="77777777" w:rsidR="002169CE" w:rsidRPr="00AF4630" w:rsidRDefault="00375B03" w:rsidP="00B359E4">
            <w:pPr>
              <w:pStyle w:val="Heading4"/>
              <w:rPr>
                <w:b w:val="0"/>
              </w:rPr>
            </w:pPr>
            <w:r w:rsidRPr="00AF4630">
              <w:rPr>
                <w:b w:val="0"/>
              </w:rPr>
              <w:t>BCA  Bachelor of Computer Application (MJPRU)</w:t>
            </w:r>
          </w:p>
          <w:p w14:paraId="46FFEC69" w14:textId="77777777" w:rsidR="002169CE" w:rsidRDefault="002169CE" w:rsidP="00B359E4">
            <w:pPr>
              <w:pStyle w:val="Heading4"/>
            </w:pPr>
          </w:p>
          <w:p w14:paraId="631D44B8" w14:textId="4C114251" w:rsidR="00D66038" w:rsidRPr="00B359E4" w:rsidRDefault="00D66038" w:rsidP="00D66038">
            <w:pPr>
              <w:pStyle w:val="Heading4"/>
            </w:pPr>
            <w:r>
              <w:t>[</w:t>
            </w:r>
            <w:r w:rsidR="00DC063B">
              <w:t>RSM</w:t>
            </w:r>
            <w:r>
              <w:t xml:space="preserve"> I</w:t>
            </w:r>
            <w:r w:rsidR="009F2EE9">
              <w:t xml:space="preserve"> C</w:t>
            </w:r>
            <w:r>
              <w:t xml:space="preserve"> </w:t>
            </w:r>
            <w:r w:rsidR="00DC063B">
              <w:t>Rampur</w:t>
            </w:r>
            <w:r w:rsidR="009F2EE9">
              <w:t xml:space="preserve"> </w:t>
            </w:r>
            <w:proofErr w:type="spellStart"/>
            <w:r w:rsidR="009F2EE9">
              <w:t>Ghogar,Moradabad</w:t>
            </w:r>
            <w:proofErr w:type="spellEnd"/>
            <w:r>
              <w:t>]</w:t>
            </w:r>
          </w:p>
          <w:p w14:paraId="74E2391B" w14:textId="77777777" w:rsidR="00D66038" w:rsidRDefault="00D66038" w:rsidP="00D66038">
            <w:pPr>
              <w:pStyle w:val="Date"/>
            </w:pPr>
            <w:r>
              <w:t xml:space="preserve"> [2018]-[2019]</w:t>
            </w:r>
          </w:p>
          <w:p w14:paraId="25B5C116" w14:textId="77777777" w:rsidR="00D66038" w:rsidRPr="002169CE" w:rsidRDefault="00D66038" w:rsidP="00D66038">
            <w:r>
              <w:t>PCM  12</w:t>
            </w:r>
            <w:r w:rsidRPr="00375B03">
              <w:rPr>
                <w:vertAlign w:val="superscript"/>
              </w:rPr>
              <w:t>th</w:t>
            </w:r>
            <w:r>
              <w:t xml:space="preserve"> passout by UP Board</w:t>
            </w:r>
          </w:p>
          <w:p w14:paraId="48BD41A2" w14:textId="77777777" w:rsidR="00D66038" w:rsidRDefault="00D66038" w:rsidP="00B359E4">
            <w:pPr>
              <w:pStyle w:val="Heading4"/>
            </w:pPr>
          </w:p>
          <w:p w14:paraId="1F8BB91F" w14:textId="77777777" w:rsidR="00D66038" w:rsidRDefault="00D66038" w:rsidP="00B359E4">
            <w:pPr>
              <w:pStyle w:val="Heading4"/>
            </w:pPr>
          </w:p>
          <w:p w14:paraId="4E49A8DC" w14:textId="346CAC64" w:rsidR="00036450" w:rsidRPr="00036450" w:rsidRDefault="00D753FF" w:rsidP="00B359E4">
            <w:pPr>
              <w:pStyle w:val="Heading4"/>
            </w:pPr>
            <w:r>
              <w:t>[</w:t>
            </w:r>
            <w:r w:rsidR="009F2EE9">
              <w:t xml:space="preserve">Sant </w:t>
            </w:r>
            <w:proofErr w:type="spellStart"/>
            <w:r w:rsidR="009F2EE9">
              <w:t>Marys</w:t>
            </w:r>
            <w:proofErr w:type="spellEnd"/>
            <w:r w:rsidR="009F2EE9">
              <w:t xml:space="preserve"> I C </w:t>
            </w:r>
            <w:proofErr w:type="spellStart"/>
            <w:r w:rsidR="009F2EE9">
              <w:t>Bhikkawala</w:t>
            </w:r>
            <w:proofErr w:type="spellEnd"/>
            <w:r w:rsidR="009F2EE9">
              <w:t xml:space="preserve"> Bijnor</w:t>
            </w:r>
            <w:r>
              <w:t>]</w:t>
            </w:r>
          </w:p>
          <w:p w14:paraId="7ADFEE83" w14:textId="77777777" w:rsidR="00036450" w:rsidRDefault="00375B03" w:rsidP="00B359E4">
            <w:pPr>
              <w:pStyle w:val="Date"/>
            </w:pPr>
            <w:r>
              <w:t>[2016]-[2017]</w:t>
            </w:r>
          </w:p>
          <w:p w14:paraId="7BCE1BAF" w14:textId="77777777" w:rsidR="00375B03" w:rsidRPr="00375B03" w:rsidRDefault="00375B03" w:rsidP="00375B03">
            <w:r>
              <w:t>10</w:t>
            </w:r>
            <w:r w:rsidRPr="00375B03">
              <w:rPr>
                <w:vertAlign w:val="superscript"/>
              </w:rPr>
              <w:t>th</w:t>
            </w:r>
            <w:r>
              <w:t xml:space="preserve"> </w:t>
            </w:r>
            <w:proofErr w:type="spellStart"/>
            <w:r>
              <w:t>passout</w:t>
            </w:r>
            <w:proofErr w:type="spellEnd"/>
            <w:r>
              <w:t xml:space="preserve"> by</w:t>
            </w:r>
            <w:r w:rsidR="00DC063B">
              <w:t xml:space="preserve"> UP</w:t>
            </w:r>
            <w:r>
              <w:t xml:space="preserve"> Board </w:t>
            </w:r>
          </w:p>
          <w:p w14:paraId="2D0911C5" w14:textId="77777777" w:rsidR="004D3011" w:rsidRDefault="004D3011" w:rsidP="00036450"/>
          <w:p w14:paraId="4FFB7C85" w14:textId="77777777" w:rsidR="00036450" w:rsidRDefault="00036450" w:rsidP="00036450"/>
          <w:p w14:paraId="7DE4DEDE" w14:textId="77777777" w:rsidR="002169CE" w:rsidRDefault="00000000" w:rsidP="00D66038">
            <w:pPr>
              <w:pStyle w:val="Heading2"/>
            </w:pPr>
            <w:sdt>
              <w:sdtPr>
                <w:id w:val="1001553383"/>
                <w:placeholder>
                  <w:docPart w:val="3EC21485E2CF45219FBCF8DCEDD204E6"/>
                </w:placeholder>
                <w:temporary/>
                <w:showingPlcHdr/>
              </w:sdtPr>
              <w:sdtContent>
                <w:r w:rsidR="00036450" w:rsidRPr="00036450">
                  <w:t>WORK EXPERIENCE</w:t>
                </w:r>
              </w:sdtContent>
            </w:sdt>
          </w:p>
          <w:p w14:paraId="5046E1B5" w14:textId="77777777" w:rsidR="00D66038" w:rsidRPr="00D66038" w:rsidRDefault="00D66038" w:rsidP="00D66038">
            <w:r>
              <w:t>Fresher</w:t>
            </w:r>
          </w:p>
          <w:p w14:paraId="4A4DCEB8" w14:textId="77777777" w:rsidR="00036450" w:rsidRDefault="00000000" w:rsidP="00036450">
            <w:pPr>
              <w:pStyle w:val="Heading2"/>
            </w:pPr>
            <w:sdt>
              <w:sdtPr>
                <w:id w:val="1669594239"/>
                <w:placeholder>
                  <w:docPart w:val="E1C9DF862E5E430F94B20492FFB9ECA1"/>
                </w:placeholder>
                <w:temporary/>
                <w:showingPlcHdr/>
              </w:sdtPr>
              <w:sdtContent>
                <w:r w:rsidR="00180329" w:rsidRPr="00036450">
                  <w:rPr>
                    <w:rStyle w:val="Heading2Char"/>
                    <w:b/>
                    <w:bCs/>
                    <w:caps/>
                  </w:rPr>
                  <w:t>SKILLS</w:t>
                </w:r>
              </w:sdtContent>
            </w:sdt>
            <w:r w:rsidR="00D66038">
              <w:t xml:space="preserve"> </w:t>
            </w:r>
          </w:p>
          <w:p w14:paraId="26004D40" w14:textId="77777777" w:rsidR="00036450" w:rsidRDefault="00A1386A" w:rsidP="004D3011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HTML</w:t>
            </w:r>
          </w:p>
          <w:p w14:paraId="74A05302" w14:textId="77777777" w:rsidR="00A1386A" w:rsidRDefault="00A1386A" w:rsidP="004D3011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CSS</w:t>
            </w:r>
          </w:p>
          <w:p w14:paraId="459D6DDC" w14:textId="77777777" w:rsidR="00A1386A" w:rsidRDefault="00A1386A" w:rsidP="004D3011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JAVA SCRIPT</w:t>
            </w:r>
          </w:p>
          <w:p w14:paraId="438C6DC2" w14:textId="77777777" w:rsidR="00D66038" w:rsidRDefault="00D66038" w:rsidP="004D3011">
            <w:pPr>
              <w:rPr>
                <w:noProof/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t>Java</w:t>
            </w:r>
          </w:p>
          <w:p w14:paraId="7D5B8756" w14:textId="77777777" w:rsidR="00FD5131" w:rsidRPr="00FD5131" w:rsidRDefault="00FD5131" w:rsidP="004D3011">
            <w:pPr>
              <w:rPr>
                <w:noProof/>
                <w:color w:val="000000" w:themeColor="text1"/>
                <w:lang w:val="en-IN" w:eastAsia="en-US"/>
              </w:rPr>
            </w:pPr>
          </w:p>
          <w:p w14:paraId="3B63E29B" w14:textId="77777777" w:rsidR="002169CE" w:rsidRDefault="002169CE" w:rsidP="002169CE">
            <w:pPr>
              <w:pStyle w:val="Heading2"/>
              <w:rPr>
                <w:noProof/>
                <w:lang w:eastAsia="en-US"/>
              </w:rPr>
            </w:pPr>
            <w:r w:rsidRPr="002169CE">
              <w:rPr>
                <w:noProof/>
                <w:lang w:eastAsia="en-US"/>
              </w:rPr>
              <w:t>PROJEC</w:t>
            </w:r>
            <w:r>
              <w:rPr>
                <w:noProof/>
                <w:lang w:eastAsia="en-US"/>
              </w:rPr>
              <w:t>T</w:t>
            </w:r>
          </w:p>
          <w:p w14:paraId="01F93199" w14:textId="77777777" w:rsidR="002169CE" w:rsidRDefault="002169CE" w:rsidP="002169CE">
            <w:pPr>
              <w:rPr>
                <w:rFonts w:ascii="Segoe UI Emoji" w:eastAsia="Segoe UI Emoji" w:hAnsi="Segoe UI Emoji" w:cs="Segoe UI Emoji"/>
                <w:lang w:eastAsia="en-US"/>
              </w:rPr>
            </w:pPr>
            <w:r>
              <w:rPr>
                <w:lang w:eastAsia="en-US"/>
              </w:rPr>
              <w:t>College project</w:t>
            </w:r>
            <w:r>
              <w:rPr>
                <w:rFonts w:ascii="Segoe UI Emoji" w:eastAsia="Segoe UI Emoji" w:hAnsi="Segoe UI Emoji" w:cs="Segoe UI Emoji"/>
                <w:lang w:eastAsia="en-US"/>
              </w:rPr>
              <w:t>:- (Online property dealing)</w:t>
            </w:r>
          </w:p>
          <w:p w14:paraId="4FF07387" w14:textId="77777777" w:rsidR="002169CE" w:rsidRPr="002169CE" w:rsidRDefault="002169CE" w:rsidP="002169CE">
            <w:pPr>
              <w:rPr>
                <w:lang w:eastAsia="en-US"/>
              </w:rPr>
            </w:pPr>
          </w:p>
        </w:tc>
      </w:tr>
    </w:tbl>
    <w:p w14:paraId="752152AB" w14:textId="77777777" w:rsidR="005A3B0B" w:rsidRDefault="005A3B0B" w:rsidP="00EB1B48">
      <w:pPr>
        <w:tabs>
          <w:tab w:val="left" w:pos="990"/>
        </w:tabs>
      </w:pPr>
    </w:p>
    <w:sectPr w:rsidR="005A3B0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5D1AED" w14:textId="77777777" w:rsidR="00EC6CD8" w:rsidRDefault="00EC6CD8" w:rsidP="000C45FF">
      <w:r>
        <w:separator/>
      </w:r>
    </w:p>
  </w:endnote>
  <w:endnote w:type="continuationSeparator" w:id="0">
    <w:p w14:paraId="40D715AB" w14:textId="77777777" w:rsidR="00EC6CD8" w:rsidRDefault="00EC6CD8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CCD9E" w14:textId="77777777" w:rsidR="00EC6CD8" w:rsidRDefault="00EC6CD8" w:rsidP="000C45FF">
      <w:r>
        <w:separator/>
      </w:r>
    </w:p>
  </w:footnote>
  <w:footnote w:type="continuationSeparator" w:id="0">
    <w:p w14:paraId="1543C549" w14:textId="77777777" w:rsidR="00EC6CD8" w:rsidRDefault="00EC6CD8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2B2BB" w14:textId="77777777" w:rsidR="000C45FF" w:rsidRDefault="000C45FF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044C0B78" wp14:editId="7460BC0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CC"/>
    <w:rsid w:val="00036450"/>
    <w:rsid w:val="00055CCC"/>
    <w:rsid w:val="00094499"/>
    <w:rsid w:val="000C45FF"/>
    <w:rsid w:val="000E3FD1"/>
    <w:rsid w:val="000F67AB"/>
    <w:rsid w:val="00112054"/>
    <w:rsid w:val="001317D8"/>
    <w:rsid w:val="001525E1"/>
    <w:rsid w:val="001564A0"/>
    <w:rsid w:val="00180329"/>
    <w:rsid w:val="0019001F"/>
    <w:rsid w:val="001961FE"/>
    <w:rsid w:val="001A74A5"/>
    <w:rsid w:val="001B2ABD"/>
    <w:rsid w:val="001E0391"/>
    <w:rsid w:val="001E1759"/>
    <w:rsid w:val="001F16BA"/>
    <w:rsid w:val="001F1ECC"/>
    <w:rsid w:val="001F4E4D"/>
    <w:rsid w:val="002169CE"/>
    <w:rsid w:val="002400EB"/>
    <w:rsid w:val="00256CF7"/>
    <w:rsid w:val="00281FD5"/>
    <w:rsid w:val="0030481B"/>
    <w:rsid w:val="00306850"/>
    <w:rsid w:val="003156FC"/>
    <w:rsid w:val="003254B5"/>
    <w:rsid w:val="0037121F"/>
    <w:rsid w:val="00375B03"/>
    <w:rsid w:val="003910D8"/>
    <w:rsid w:val="003A6B7D"/>
    <w:rsid w:val="003B06CA"/>
    <w:rsid w:val="004071FC"/>
    <w:rsid w:val="00437AEB"/>
    <w:rsid w:val="00445947"/>
    <w:rsid w:val="004813B3"/>
    <w:rsid w:val="004842D9"/>
    <w:rsid w:val="00496591"/>
    <w:rsid w:val="004C63E4"/>
    <w:rsid w:val="004D3011"/>
    <w:rsid w:val="005262AC"/>
    <w:rsid w:val="00597846"/>
    <w:rsid w:val="005A3B0B"/>
    <w:rsid w:val="005E39D5"/>
    <w:rsid w:val="00600670"/>
    <w:rsid w:val="00605DDD"/>
    <w:rsid w:val="00614C7D"/>
    <w:rsid w:val="0062123A"/>
    <w:rsid w:val="00646E75"/>
    <w:rsid w:val="006771D0"/>
    <w:rsid w:val="007073CE"/>
    <w:rsid w:val="00715FCB"/>
    <w:rsid w:val="00736A61"/>
    <w:rsid w:val="00743101"/>
    <w:rsid w:val="00764C9F"/>
    <w:rsid w:val="0077212D"/>
    <w:rsid w:val="007775E1"/>
    <w:rsid w:val="007867A0"/>
    <w:rsid w:val="007927F5"/>
    <w:rsid w:val="00802CA0"/>
    <w:rsid w:val="00831F41"/>
    <w:rsid w:val="009260CD"/>
    <w:rsid w:val="00940A66"/>
    <w:rsid w:val="00952C25"/>
    <w:rsid w:val="009F2EE9"/>
    <w:rsid w:val="00A1386A"/>
    <w:rsid w:val="00A2118D"/>
    <w:rsid w:val="00A21510"/>
    <w:rsid w:val="00A47BB1"/>
    <w:rsid w:val="00A613B8"/>
    <w:rsid w:val="00AB142D"/>
    <w:rsid w:val="00AD0A50"/>
    <w:rsid w:val="00AD76E2"/>
    <w:rsid w:val="00AF4630"/>
    <w:rsid w:val="00B20152"/>
    <w:rsid w:val="00B24D2A"/>
    <w:rsid w:val="00B359E4"/>
    <w:rsid w:val="00B57D98"/>
    <w:rsid w:val="00B70850"/>
    <w:rsid w:val="00C066B6"/>
    <w:rsid w:val="00C11592"/>
    <w:rsid w:val="00C37BA1"/>
    <w:rsid w:val="00C4674C"/>
    <w:rsid w:val="00C506CF"/>
    <w:rsid w:val="00C72BED"/>
    <w:rsid w:val="00C9578B"/>
    <w:rsid w:val="00CB0055"/>
    <w:rsid w:val="00CD074F"/>
    <w:rsid w:val="00CF3C1F"/>
    <w:rsid w:val="00D159CB"/>
    <w:rsid w:val="00D2522B"/>
    <w:rsid w:val="00D422DE"/>
    <w:rsid w:val="00D5459D"/>
    <w:rsid w:val="00D57F89"/>
    <w:rsid w:val="00D66038"/>
    <w:rsid w:val="00D753FF"/>
    <w:rsid w:val="00DA1F4D"/>
    <w:rsid w:val="00DC063B"/>
    <w:rsid w:val="00DD172A"/>
    <w:rsid w:val="00E25A26"/>
    <w:rsid w:val="00E4381A"/>
    <w:rsid w:val="00E55D74"/>
    <w:rsid w:val="00EB18FC"/>
    <w:rsid w:val="00EB1B48"/>
    <w:rsid w:val="00EC6CD8"/>
    <w:rsid w:val="00F60274"/>
    <w:rsid w:val="00F77FB9"/>
    <w:rsid w:val="00FB068F"/>
    <w:rsid w:val="00FD51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772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40A66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940A66"/>
    <w:rPr>
      <w:rFonts w:asciiTheme="majorHAnsi" w:eastAsiaTheme="majorEastAsia" w:hAnsiTheme="majorHAnsi" w:cstheme="majorBidi"/>
      <w:b/>
      <w:caps/>
      <w:color w:val="548AB7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A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A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abhilashji9193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mit\AppData\Local\Microsoft\Office\16.0\DTS\en-IN%7b6A4F649D-02B3-4CC2-8997-0627D2247732%7d\%7b55753676-B8A8-4078-A276-8812F31AD6EF%7dtf0054627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BB8655AE694C30AA1F3CDB9A821F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7D2032-44B6-4D13-9215-4DC4D405D611}"/>
      </w:docPartPr>
      <w:docPartBody>
        <w:p w:rsidR="003D7911" w:rsidRDefault="003D7911">
          <w:pPr>
            <w:pStyle w:val="EEBB8655AE694C30AA1F3CDB9A821F7E"/>
          </w:pPr>
          <w:r w:rsidRPr="00D5459D">
            <w:t>Profile</w:t>
          </w:r>
        </w:p>
      </w:docPartBody>
    </w:docPart>
    <w:docPart>
      <w:docPartPr>
        <w:name w:val="AB7B3BB88F274475818204F216CBF9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80667C-60F6-4DDF-B53B-B5B55887757D}"/>
      </w:docPartPr>
      <w:docPartBody>
        <w:p w:rsidR="003D7911" w:rsidRDefault="003D7911">
          <w:pPr>
            <w:pStyle w:val="AB7B3BB88F274475818204F216CBF9CC"/>
          </w:pPr>
          <w:r w:rsidRPr="004D3011">
            <w:t>PHONE:</w:t>
          </w:r>
        </w:p>
      </w:docPartBody>
    </w:docPart>
    <w:docPart>
      <w:docPartPr>
        <w:name w:val="41DE6A8F60EB4D2685099B05E5E1E5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40C60-30DF-45ED-A648-4FD5643FB878}"/>
      </w:docPartPr>
      <w:docPartBody>
        <w:p w:rsidR="003D7911" w:rsidRDefault="003D7911">
          <w:pPr>
            <w:pStyle w:val="41DE6A8F60EB4D2685099B05E5E1E52B"/>
          </w:pPr>
          <w:r w:rsidRPr="004D3011">
            <w:t>EMAIL:</w:t>
          </w:r>
        </w:p>
      </w:docPartBody>
    </w:docPart>
    <w:docPart>
      <w:docPartPr>
        <w:name w:val="991CA8488A494F609884C75B24409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69231-9142-4F82-BE9B-FF90B30EFA5D}"/>
      </w:docPartPr>
      <w:docPartBody>
        <w:p w:rsidR="003D7911" w:rsidRDefault="003D7911">
          <w:pPr>
            <w:pStyle w:val="991CA8488A494F609884C75B24409470"/>
          </w:pPr>
          <w:r w:rsidRPr="00CB0055">
            <w:t>Hobbies</w:t>
          </w:r>
        </w:p>
      </w:docPartBody>
    </w:docPart>
    <w:docPart>
      <w:docPartPr>
        <w:name w:val="73C6C124D6254E9ABDCD2C25D9E484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F5860-5201-441A-BB19-D4C93093F236}"/>
      </w:docPartPr>
      <w:docPartBody>
        <w:p w:rsidR="003D7911" w:rsidRDefault="003D7911">
          <w:pPr>
            <w:pStyle w:val="73C6C124D6254E9ABDCD2C25D9E484F9"/>
          </w:pPr>
          <w:r w:rsidRPr="00036450">
            <w:t>EDUCATION</w:t>
          </w:r>
        </w:p>
      </w:docPartBody>
    </w:docPart>
    <w:docPart>
      <w:docPartPr>
        <w:name w:val="3EC21485E2CF45219FBCF8DCEDD20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DB6DAA-B76A-47B7-A10F-83C8F4AB213C}"/>
      </w:docPartPr>
      <w:docPartBody>
        <w:p w:rsidR="003D7911" w:rsidRDefault="003D7911">
          <w:pPr>
            <w:pStyle w:val="3EC21485E2CF45219FBCF8DCEDD204E6"/>
          </w:pPr>
          <w:r w:rsidRPr="00036450">
            <w:t>WORK EXPERIENCE</w:t>
          </w:r>
        </w:p>
      </w:docPartBody>
    </w:docPart>
    <w:docPart>
      <w:docPartPr>
        <w:name w:val="E1C9DF862E5E430F94B20492FFB9EC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CE7C4-09E5-4A74-BD45-C5D47243D271}"/>
      </w:docPartPr>
      <w:docPartBody>
        <w:p w:rsidR="003D7911" w:rsidRDefault="003D7911">
          <w:pPr>
            <w:pStyle w:val="E1C9DF862E5E430F94B20492FFB9ECA1"/>
          </w:pPr>
          <w:r w:rsidRPr="00036450">
            <w:rPr>
              <w:rStyle w:val="Heading2Char"/>
            </w:rPr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0207"/>
    <w:rsid w:val="000447C4"/>
    <w:rsid w:val="003D7911"/>
    <w:rsid w:val="00417A8C"/>
    <w:rsid w:val="00565567"/>
    <w:rsid w:val="00571DC7"/>
    <w:rsid w:val="005A465F"/>
    <w:rsid w:val="00650904"/>
    <w:rsid w:val="00660C8D"/>
    <w:rsid w:val="00D50207"/>
    <w:rsid w:val="00E82080"/>
    <w:rsid w:val="00F97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7911"/>
  </w:style>
  <w:style w:type="paragraph" w:styleId="Heading2">
    <w:name w:val="heading 2"/>
    <w:basedOn w:val="Normal"/>
    <w:next w:val="Normal"/>
    <w:link w:val="Heading2Char"/>
    <w:uiPriority w:val="9"/>
    <w:qFormat/>
    <w:rsid w:val="003D7911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BB8655AE694C30AA1F3CDB9A821F7E">
    <w:name w:val="EEBB8655AE694C30AA1F3CDB9A821F7E"/>
    <w:rsid w:val="003D7911"/>
  </w:style>
  <w:style w:type="paragraph" w:customStyle="1" w:styleId="AB7B3BB88F274475818204F216CBF9CC">
    <w:name w:val="AB7B3BB88F274475818204F216CBF9CC"/>
    <w:rsid w:val="003D7911"/>
  </w:style>
  <w:style w:type="paragraph" w:customStyle="1" w:styleId="41DE6A8F60EB4D2685099B05E5E1E52B">
    <w:name w:val="41DE6A8F60EB4D2685099B05E5E1E52B"/>
    <w:rsid w:val="003D7911"/>
  </w:style>
  <w:style w:type="character" w:styleId="Hyperlink">
    <w:name w:val="Hyperlink"/>
    <w:basedOn w:val="DefaultParagraphFont"/>
    <w:uiPriority w:val="99"/>
    <w:unhideWhenUsed/>
    <w:rsid w:val="003D7911"/>
    <w:rPr>
      <w:color w:val="C45911" w:themeColor="accent2" w:themeShade="BF"/>
      <w:u w:val="single"/>
    </w:rPr>
  </w:style>
  <w:style w:type="paragraph" w:customStyle="1" w:styleId="991CA8488A494F609884C75B24409470">
    <w:name w:val="991CA8488A494F609884C75B24409470"/>
    <w:rsid w:val="003D7911"/>
  </w:style>
  <w:style w:type="paragraph" w:customStyle="1" w:styleId="73C6C124D6254E9ABDCD2C25D9E484F9">
    <w:name w:val="73C6C124D6254E9ABDCD2C25D9E484F9"/>
    <w:rsid w:val="003D7911"/>
  </w:style>
  <w:style w:type="paragraph" w:customStyle="1" w:styleId="3EC21485E2CF45219FBCF8DCEDD204E6">
    <w:name w:val="3EC21485E2CF45219FBCF8DCEDD204E6"/>
    <w:rsid w:val="003D7911"/>
  </w:style>
  <w:style w:type="character" w:customStyle="1" w:styleId="Heading2Char">
    <w:name w:val="Heading 2 Char"/>
    <w:basedOn w:val="DefaultParagraphFont"/>
    <w:link w:val="Heading2"/>
    <w:uiPriority w:val="9"/>
    <w:rsid w:val="003D7911"/>
    <w:rPr>
      <w:rFonts w:asciiTheme="majorHAnsi" w:eastAsiaTheme="majorEastAsia" w:hAnsiTheme="majorHAnsi" w:cstheme="majorBidi"/>
      <w:b/>
      <w:bCs/>
      <w:caps/>
      <w:kern w:val="0"/>
      <w:szCs w:val="26"/>
      <w:lang w:val="en-US" w:eastAsia="ja-JP"/>
    </w:rPr>
  </w:style>
  <w:style w:type="paragraph" w:customStyle="1" w:styleId="E1C9DF862E5E430F94B20492FFB9ECA1">
    <w:name w:val="E1C9DF862E5E430F94B20492FFB9ECA1"/>
    <w:rsid w:val="003D79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{55753676-B8A8-4078-A276-8812F31AD6EF}tf00546271_win32.dotx</Template>
  <TotalTime>0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2023-08-19T09:41:00Z</dcterms:created>
  <dcterms:modified xsi:type="dcterms:W3CDTF">2023-08-19T09:54:00Z</dcterms:modified>
</cp:coreProperties>
</file>